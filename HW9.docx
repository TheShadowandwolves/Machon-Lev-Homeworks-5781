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1DDDE8" w14:textId="77777777" w:rsidR="000D6EC0" w:rsidRPr="00434D72" w:rsidRDefault="00595F95">
      <w:pPr>
        <w:rPr>
          <w:lang w:val="en-GB"/>
        </w:rPr>
      </w:pPr>
      <w:r w:rsidRPr="00434D72">
        <w:rPr>
          <w:lang w:val="en-GB"/>
        </w:rPr>
        <w:t>Leonard Blam</w:t>
      </w:r>
    </w:p>
    <w:p w14:paraId="07D6B380" w14:textId="77777777" w:rsidR="000D6EC0" w:rsidRPr="00434D72" w:rsidRDefault="00595F95">
      <w:pPr>
        <w:rPr>
          <w:lang w:val="en-GB"/>
        </w:rPr>
      </w:pPr>
      <w:r w:rsidRPr="00434D72">
        <w:rPr>
          <w:lang w:val="en-GB"/>
        </w:rPr>
        <w:t>900086</w:t>
      </w:r>
    </w:p>
    <w:p w14:paraId="52B0DB0A" w14:textId="77777777" w:rsidR="000D6EC0" w:rsidRPr="00434D72" w:rsidRDefault="00595F95">
      <w:pPr>
        <w:rPr>
          <w:lang w:val="en-GB"/>
        </w:rPr>
      </w:pPr>
      <w:r w:rsidRPr="00434D72">
        <w:rPr>
          <w:lang w:val="en-GB"/>
        </w:rPr>
        <w:t>Data Structure HW 9</w:t>
      </w:r>
    </w:p>
    <w:p w14:paraId="65CFE88B" w14:textId="77777777" w:rsidR="000D6EC0" w:rsidRDefault="00595F95">
      <w:r>
        <w:rPr>
          <w:noProof/>
        </w:rPr>
        <w:drawing>
          <wp:inline distT="0" distB="0" distL="0" distR="0" wp14:anchorId="0240D2C6" wp14:editId="0BE29E52">
            <wp:extent cx="6069796" cy="7149154"/>
            <wp:effectExtent l="0" t="0" r="7154" b="0"/>
            <wp:docPr id="1" name="Grafik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rcRect t="9659" b="24092"/>
                    <a:stretch>
                      <a:fillRect/>
                    </a:stretch>
                  </pic:blipFill>
                  <pic:spPr>
                    <a:xfrm>
                      <a:off x="0" y="0"/>
                      <a:ext cx="6069796" cy="714915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4191B7F" w14:textId="77777777" w:rsidR="000D6EC0" w:rsidRDefault="00595F95">
      <w:r>
        <w:rPr>
          <w:noProof/>
        </w:rPr>
        <w:lastRenderedPageBreak/>
        <w:drawing>
          <wp:inline distT="0" distB="0" distL="0" distR="0" wp14:anchorId="0FE05F99" wp14:editId="2DC036B5">
            <wp:extent cx="6164336" cy="7329546"/>
            <wp:effectExtent l="0" t="0" r="7864" b="4704"/>
            <wp:docPr id="2" name="Grafik 2" descr="Ein Bild, das Text enthält.&#10;&#10;Automatisch generierte Beschreibu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rcRect t="8399" b="24722"/>
                    <a:stretch>
                      <a:fillRect/>
                    </a:stretch>
                  </pic:blipFill>
                  <pic:spPr>
                    <a:xfrm>
                      <a:off x="0" y="0"/>
                      <a:ext cx="6164336" cy="732954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sectPr w:rsidR="000D6EC0">
      <w:pgSz w:w="11906" w:h="16838"/>
      <w:pgMar w:top="1417" w:right="1417" w:bottom="1134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2B7333" w14:textId="77777777" w:rsidR="00595F95" w:rsidRDefault="00595F95">
      <w:pPr>
        <w:spacing w:after="0" w:line="240" w:lineRule="auto"/>
      </w:pPr>
      <w:r>
        <w:separator/>
      </w:r>
    </w:p>
  </w:endnote>
  <w:endnote w:type="continuationSeparator" w:id="0">
    <w:p w14:paraId="3F2BF389" w14:textId="77777777" w:rsidR="00595F95" w:rsidRDefault="00595F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6B236B" w14:textId="77777777" w:rsidR="00595F95" w:rsidRDefault="00595F95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418F2822" w14:textId="77777777" w:rsidR="00595F95" w:rsidRDefault="00595F9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0D6EC0"/>
    <w:rsid w:val="000D6EC0"/>
    <w:rsid w:val="00434D72"/>
    <w:rsid w:val="00595F95"/>
    <w:rsid w:val="00CC02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C6AC51"/>
  <w15:docId w15:val="{349C3895-379F-4304-8CD0-79F952CE98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 w:val="22"/>
        <w:szCs w:val="22"/>
        <w:lang w:val="de-DE" w:eastAsia="en-US" w:bidi="ar-SA"/>
      </w:rPr>
    </w:rPrDefault>
    <w:pPrDefault>
      <w:pPr>
        <w:autoSpaceDN w:val="0"/>
        <w:spacing w:after="160" w:line="256" w:lineRule="auto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pPr>
      <w:suppressAutoHyphens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.dotm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 Blam</dc:creator>
  <dc:description/>
  <cp:lastModifiedBy>Leonard Blam</cp:lastModifiedBy>
  <cp:revision>2</cp:revision>
  <dcterms:created xsi:type="dcterms:W3CDTF">2021-06-29T18:40:00Z</dcterms:created>
  <dcterms:modified xsi:type="dcterms:W3CDTF">2021-06-29T18:40:00Z</dcterms:modified>
</cp:coreProperties>
</file>